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C232E" w14:textId="77777777" w:rsidR="00B04FBA" w:rsidRDefault="00000000">
      <w:r>
        <w:rPr>
          <w:noProof/>
        </w:rPr>
        <w:drawing>
          <wp:inline distT="0" distB="0" distL="0" distR="0" wp14:anchorId="0F28F456" wp14:editId="313241FD">
            <wp:extent cx="5760720" cy="2623185"/>
            <wp:effectExtent l="0" t="0" r="0" b="5715"/>
            <wp:docPr id="1725605270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318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D1E7BC5" w14:textId="77777777" w:rsidR="00B04FBA" w:rsidRDefault="00B04FBA"/>
    <w:p w14:paraId="057F092A" w14:textId="77777777" w:rsidR="00B04FBA" w:rsidRDefault="00000000">
      <w:r>
        <w:rPr>
          <w:noProof/>
        </w:rPr>
        <w:drawing>
          <wp:inline distT="0" distB="0" distL="0" distR="0" wp14:anchorId="701A49F8" wp14:editId="3B949EBD">
            <wp:extent cx="5760720" cy="2670176"/>
            <wp:effectExtent l="0" t="0" r="0" b="0"/>
            <wp:docPr id="1252919625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017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58F4681" w14:textId="77777777" w:rsidR="00B04FBA" w:rsidRDefault="00B04FBA"/>
    <w:p w14:paraId="1490B030" w14:textId="77777777" w:rsidR="00B04FBA" w:rsidRDefault="00000000">
      <w:r>
        <w:rPr>
          <w:noProof/>
        </w:rPr>
        <w:lastRenderedPageBreak/>
        <w:drawing>
          <wp:inline distT="0" distB="0" distL="0" distR="0" wp14:anchorId="4F9A8503" wp14:editId="75EDA173">
            <wp:extent cx="5760720" cy="2751457"/>
            <wp:effectExtent l="0" t="0" r="0" b="0"/>
            <wp:docPr id="24000093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145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DC3D584" w14:textId="77777777" w:rsidR="00B04FBA" w:rsidRDefault="00B04FBA"/>
    <w:p w14:paraId="2CE2E5A6" w14:textId="77777777" w:rsidR="00B04FBA" w:rsidRDefault="00000000">
      <w:r>
        <w:rPr>
          <w:noProof/>
        </w:rPr>
        <w:drawing>
          <wp:inline distT="0" distB="0" distL="0" distR="0" wp14:anchorId="38579F0E" wp14:editId="147DB3AE">
            <wp:extent cx="5760720" cy="2856228"/>
            <wp:effectExtent l="0" t="0" r="0" b="1272"/>
            <wp:docPr id="1804958135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2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790C9BA" w14:textId="77777777" w:rsidR="00B04FBA" w:rsidRDefault="00B04FBA"/>
    <w:p w14:paraId="2897B5CB" w14:textId="77777777" w:rsidR="00B04FBA" w:rsidRDefault="00000000">
      <w:r>
        <w:rPr>
          <w:noProof/>
        </w:rPr>
        <w:lastRenderedPageBreak/>
        <w:drawing>
          <wp:inline distT="0" distB="0" distL="0" distR="0" wp14:anchorId="3562DAA6" wp14:editId="2C6AF43D">
            <wp:extent cx="5760720" cy="2671447"/>
            <wp:effectExtent l="0" t="0" r="0" b="0"/>
            <wp:docPr id="1869791232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144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F2602B0" w14:textId="77777777" w:rsidR="00B04FBA" w:rsidRDefault="00B04FBA"/>
    <w:p w14:paraId="504200E3" w14:textId="77777777" w:rsidR="00B04FBA" w:rsidRDefault="00B04FBA"/>
    <w:sectPr w:rsidR="00B04FBA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E6C5B" w14:textId="77777777" w:rsidR="00270223" w:rsidRDefault="00270223">
      <w:pPr>
        <w:spacing w:after="0" w:line="240" w:lineRule="auto"/>
      </w:pPr>
      <w:r>
        <w:separator/>
      </w:r>
    </w:p>
  </w:endnote>
  <w:endnote w:type="continuationSeparator" w:id="0">
    <w:p w14:paraId="39DCD28F" w14:textId="77777777" w:rsidR="00270223" w:rsidRDefault="00270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E3B90" w14:textId="77777777" w:rsidR="00270223" w:rsidRDefault="0027022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FC9AA60" w14:textId="77777777" w:rsidR="00270223" w:rsidRDefault="002702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04FBA"/>
    <w:rsid w:val="00270223"/>
    <w:rsid w:val="0032565B"/>
    <w:rsid w:val="0054090D"/>
    <w:rsid w:val="00B0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916E2"/>
  <w15:docId w15:val="{170D537F-592D-4A33-98FE-1C145FB2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0F4761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0F4761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0F4761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  <w:contextualSpacing/>
    </w:pPr>
  </w:style>
  <w:style w:type="character" w:styleId="Wyrnienieintensywne">
    <w:name w:val="Intense Emphasis"/>
    <w:basedOn w:val="Domylnaczcionkaakapitu"/>
    <w:rPr>
      <w:i/>
      <w:iCs/>
      <w:color w:val="0F4761"/>
    </w:rPr>
  </w:style>
  <w:style w:type="paragraph" w:styleId="Cytatintensywny">
    <w:name w:val="Intense Quote"/>
    <w:basedOn w:val="Normalny"/>
    <w:next w:val="Normalny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ytatintensywnyZnak">
    <w:name w:val="Cytat intensywny Znak"/>
    <w:basedOn w:val="Domylnaczcionkaakapitu"/>
    <w:rPr>
      <w:i/>
      <w:iCs/>
      <w:color w:val="0F4761"/>
    </w:rPr>
  </w:style>
  <w:style w:type="character" w:styleId="Odwoanieintensywne">
    <w:name w:val="Intense Reference"/>
    <w:basedOn w:val="Domylnaczcionkaakapitu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Kamer</dc:creator>
  <dc:description/>
  <cp:lastModifiedBy>Marta Kamer</cp:lastModifiedBy>
  <cp:revision>2</cp:revision>
  <dcterms:created xsi:type="dcterms:W3CDTF">2026-10-01T03:43:00Z</dcterms:created>
  <dcterms:modified xsi:type="dcterms:W3CDTF">2026-10-01T03:43:00Z</dcterms:modified>
</cp:coreProperties>
</file>